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6B28A" w14:textId="77777777" w:rsidR="003161E7" w:rsidRPr="004C5D9F" w:rsidRDefault="00E65EE1" w:rsidP="00706D60">
      <w:r w:rsidRPr="004C5D9F">
        <w:rPr>
          <w:noProof/>
          <w:lang w:bidi="es-ES"/>
        </w:rPr>
        <w:drawing>
          <wp:anchor distT="0" distB="0" distL="114300" distR="114300" simplePos="0" relativeHeight="251654141" behindDoc="1" locked="0" layoutInCell="1" allowOverlap="1" wp14:anchorId="63D0B378" wp14:editId="5881E81F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n 2" descr="Manos trabajando en un equipo portátil, flores y taza para té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4C5D9F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AB2CBD3" wp14:editId="084219F9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ctá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20B85" w14:textId="77777777" w:rsidR="00E14E9A" w:rsidRPr="00E14E9A" w:rsidRDefault="00E14E9A" w:rsidP="00E14E9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2CBD3" id="Rectángulo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EDdqQIAALoFAAAOAAAAZHJzL2Uyb0RvYy54bWysVEtu2zAQ3RfoHQjuG8lGlI8ROTASpCiQ&#10;JkaSImuaIi0BJIclaUvubXqW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" filled="f" strokecolor="#2f5496 [2404]" strokeweight="1pt">
                <v:textbox>
                  <w:txbxContent>
                    <w:p w14:paraId="50320B85" w14:textId="77777777" w:rsidR="00E14E9A" w:rsidRPr="00E14E9A" w:rsidRDefault="00E14E9A" w:rsidP="00E14E9A">
                      <w:pPr>
                        <w:jc w:val="center"/>
                        <w:rPr>
                          <w:lang w:val="es-ES_tradnl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22C4C58" w14:textId="77777777" w:rsidR="002B5D98" w:rsidRPr="004C5D9F" w:rsidRDefault="002B5D98" w:rsidP="002B5D98"/>
    <w:p w14:paraId="2879C1AF" w14:textId="77777777" w:rsidR="002B5D98" w:rsidRPr="004C5D9F" w:rsidRDefault="002B5D98" w:rsidP="002B5D98"/>
    <w:p w14:paraId="620817D6" w14:textId="77777777" w:rsidR="002B5D98" w:rsidRPr="004C5D9F" w:rsidRDefault="002B5D98" w:rsidP="002B5D98"/>
    <w:p w14:paraId="6B874E99" w14:textId="77777777" w:rsidR="002B5D98" w:rsidRPr="004C5D9F" w:rsidRDefault="002B5D98" w:rsidP="002B5D98"/>
    <w:p w14:paraId="40DF25F7" w14:textId="77777777" w:rsidR="00FC4B6F" w:rsidRPr="004C5D9F" w:rsidRDefault="00FC4B6F" w:rsidP="002B5D98"/>
    <w:p w14:paraId="37529D3A" w14:textId="77777777" w:rsidR="00F61C64" w:rsidRPr="00A6412B" w:rsidRDefault="00F61C64" w:rsidP="00F61C64">
      <w:pPr>
        <w:jc w:val="center"/>
        <w:rPr>
          <w:rFonts w:ascii="MV Boli" w:eastAsiaTheme="majorEastAsia" w:hAnsi="MV Boli" w:cs="MV Boli"/>
          <w:spacing w:val="-10"/>
          <w:kern w:val="28"/>
          <w:sz w:val="96"/>
          <w:szCs w:val="96"/>
        </w:rPr>
      </w:pPr>
      <w:r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>E</w:t>
      </w:r>
      <w:r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>tiquetas</w:t>
      </w:r>
    </w:p>
    <w:p w14:paraId="7702A722" w14:textId="1E177E3D" w:rsidR="00F61C64" w:rsidRPr="00A6412B" w:rsidRDefault="00A6412B" w:rsidP="00A6412B">
      <w:pPr>
        <w:jc w:val="center"/>
        <w:rPr>
          <w:rFonts w:ascii="MV Boli" w:eastAsiaTheme="majorEastAsia" w:hAnsi="MV Boli" w:cs="MV Boli"/>
          <w:spacing w:val="-10"/>
          <w:kern w:val="28"/>
          <w:sz w:val="96"/>
          <w:szCs w:val="96"/>
        </w:rPr>
      </w:pPr>
      <w:r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>D</w:t>
      </w:r>
      <w:r w:rsidR="00F61C64"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>e</w:t>
      </w:r>
      <w:r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 xml:space="preserve"> </w:t>
      </w:r>
      <w:r w:rsidR="00F61C64"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>tipo</w:t>
      </w:r>
    </w:p>
    <w:p w14:paraId="28AD6A14" w14:textId="251A24CE" w:rsidR="002B5D98" w:rsidRPr="00A6412B" w:rsidRDefault="00F61C64" w:rsidP="00F61C64">
      <w:pPr>
        <w:jc w:val="center"/>
        <w:rPr>
          <w:rFonts w:ascii="MV Boli" w:eastAsiaTheme="majorEastAsia" w:hAnsi="MV Boli" w:cs="MV Boli"/>
          <w:spacing w:val="-10"/>
          <w:kern w:val="28"/>
          <w:sz w:val="96"/>
          <w:szCs w:val="96"/>
        </w:rPr>
      </w:pPr>
      <w:proofErr w:type="spellStart"/>
      <w:r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>inline</w:t>
      </w:r>
      <w:proofErr w:type="spellEnd"/>
      <w:r w:rsidRPr="00A6412B">
        <w:rPr>
          <w:rFonts w:ascii="MV Boli" w:eastAsiaTheme="majorEastAsia" w:hAnsi="MV Boli" w:cs="MV Boli"/>
          <w:spacing w:val="-10"/>
          <w:kern w:val="28"/>
          <w:sz w:val="96"/>
          <w:szCs w:val="96"/>
        </w:rPr>
        <w:t xml:space="preserve"> y block</w:t>
      </w:r>
    </w:p>
    <w:p w14:paraId="1FCB4FB8" w14:textId="77777777" w:rsidR="002B5D98" w:rsidRPr="004C5D9F" w:rsidRDefault="002B5D98" w:rsidP="002B5D98"/>
    <w:p w14:paraId="55BE0023" w14:textId="77777777" w:rsidR="002B5D98" w:rsidRPr="004C5D9F" w:rsidRDefault="002B5D98" w:rsidP="002B5D98"/>
    <w:p w14:paraId="751824B0" w14:textId="77777777" w:rsidR="002B5D98" w:rsidRPr="004C5D9F" w:rsidRDefault="002B5D98" w:rsidP="002B5D98"/>
    <w:p w14:paraId="3A447C4F" w14:textId="77777777" w:rsidR="002B5D98" w:rsidRPr="004C5D9F" w:rsidRDefault="002B5D98" w:rsidP="002B5D98"/>
    <w:p w14:paraId="7061ACA7" w14:textId="77777777" w:rsidR="002B5D98" w:rsidRPr="004C5D9F" w:rsidRDefault="002B5D98" w:rsidP="002B5D98"/>
    <w:p w14:paraId="6E296738" w14:textId="77777777" w:rsidR="002B5D98" w:rsidRPr="004C5D9F" w:rsidRDefault="002B5D98" w:rsidP="002B5D98"/>
    <w:p w14:paraId="4569C68E" w14:textId="77777777" w:rsidR="002B5D98" w:rsidRPr="004C5D9F" w:rsidRDefault="002B5D98" w:rsidP="002B5D98"/>
    <w:p w14:paraId="05F30F21" w14:textId="77777777" w:rsidR="00FC4B6F" w:rsidRPr="004C5D9F" w:rsidRDefault="00FC4B6F" w:rsidP="002B5D98"/>
    <w:p w14:paraId="58981AC9" w14:textId="77777777" w:rsidR="002B5D98" w:rsidRPr="004C5D9F" w:rsidRDefault="002B5D98" w:rsidP="002B5D98"/>
    <w:p w14:paraId="5E487AE4" w14:textId="77777777" w:rsidR="002B5D98" w:rsidRPr="004C5D9F" w:rsidRDefault="002B5D98" w:rsidP="002B5D98"/>
    <w:p w14:paraId="1D9F6FEC" w14:textId="1822D961" w:rsidR="00710767" w:rsidRPr="004C5D9F" w:rsidRDefault="00710767" w:rsidP="002B5D98">
      <w:pPr>
        <w:pStyle w:val="Subttulo"/>
      </w:pPr>
    </w:p>
    <w:p w14:paraId="3ACB09BB" w14:textId="4F68F69C" w:rsidR="00F421C1" w:rsidRPr="004C5D9F" w:rsidRDefault="002974C8" w:rsidP="00706D60">
      <w:r w:rsidRPr="004C5D9F">
        <w:rPr>
          <w:lang w:bidi="es-ES"/>
        </w:rPr>
        <w:br w:type="page"/>
      </w:r>
    </w:p>
    <w:p w14:paraId="1A413110" w14:textId="08C9A0E8" w:rsidR="00C85251" w:rsidRPr="004C5D9F" w:rsidRDefault="00C85251" w:rsidP="00706D60"/>
    <w:p w14:paraId="5203FC64" w14:textId="77777777" w:rsidR="00C85251" w:rsidRPr="004C5D9F" w:rsidRDefault="00E653C0" w:rsidP="00706D60">
      <w:r w:rsidRPr="004C5D9F">
        <w:rPr>
          <w:noProof/>
          <w:lang w:bidi="es-ES"/>
        </w:rPr>
        <w:drawing>
          <wp:anchor distT="0" distB="0" distL="114300" distR="114300" simplePos="0" relativeHeight="251675648" behindDoc="1" locked="0" layoutInCell="1" allowOverlap="1" wp14:anchorId="4C39513F" wp14:editId="4DEEB70D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n 13" descr="Un equipo portátil, un bloc de notas, una taza, una lapicera y una planta dispuestos sobre una superfi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251" w:rsidRPr="004C5D9F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9F14D68" wp14:editId="193366E6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12" name="Rectángulo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8724" w14:textId="77777777" w:rsidR="00E14E9A" w:rsidRPr="00E14E9A" w:rsidRDefault="00E14E9A" w:rsidP="00E14E9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4D68" id="Rectángulo 12" o:spid="_x0000_s1027" style="position:absolute;left:0;text-align:left;margin-left:34.5pt;margin-top:-35.25pt;width:524.4pt;height:768.1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" filled="f" strokecolor="#2f5496 [2404]" strokeweight="1pt">
                <v:textbox>
                  <w:txbxContent>
                    <w:p w14:paraId="596A8724" w14:textId="77777777" w:rsidR="00E14E9A" w:rsidRPr="00E14E9A" w:rsidRDefault="00E14E9A" w:rsidP="00E14E9A">
                      <w:pPr>
                        <w:jc w:val="center"/>
                        <w:rPr>
                          <w:lang w:val="es-ES_tradnl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DF67066" w14:textId="77777777" w:rsidR="00C85251" w:rsidRPr="004C5D9F" w:rsidRDefault="00C85251" w:rsidP="00706D60"/>
    <w:p w14:paraId="724304B8" w14:textId="77777777" w:rsidR="00C85251" w:rsidRPr="004C5D9F" w:rsidRDefault="00C85251" w:rsidP="00706D60"/>
    <w:p w14:paraId="1018F6DD" w14:textId="77777777" w:rsidR="00C85251" w:rsidRPr="004C5D9F" w:rsidRDefault="00C85251" w:rsidP="00706D60"/>
    <w:p w14:paraId="28C3450B" w14:textId="77777777" w:rsidR="00C85251" w:rsidRPr="004C5D9F" w:rsidRDefault="00C85251" w:rsidP="00706D60"/>
    <w:p w14:paraId="663C78C8" w14:textId="77777777" w:rsidR="00C85251" w:rsidRPr="004C5D9F" w:rsidRDefault="00C85251" w:rsidP="00706D60"/>
    <w:p w14:paraId="38F27CEE" w14:textId="77777777" w:rsidR="00C85251" w:rsidRPr="004C5D9F" w:rsidRDefault="00C85251" w:rsidP="00706D60"/>
    <w:p w14:paraId="49AF7BFE" w14:textId="77777777" w:rsidR="00706D60" w:rsidRPr="004C5D9F" w:rsidRDefault="00706D60" w:rsidP="00706D60"/>
    <w:p w14:paraId="6C34AEB0" w14:textId="77777777" w:rsidR="00706D60" w:rsidRPr="004C5D9F" w:rsidRDefault="00706D60" w:rsidP="00706D60"/>
    <w:p w14:paraId="3C1E99F6" w14:textId="77777777" w:rsidR="00706D60" w:rsidRPr="004C5D9F" w:rsidRDefault="00706D60" w:rsidP="00706D60"/>
    <w:p w14:paraId="3A207711" w14:textId="771A638A" w:rsidR="00F61C64" w:rsidRDefault="00F61C64" w:rsidP="00F61C64">
      <w:pPr>
        <w:pStyle w:val="Ttulo1"/>
      </w:pPr>
      <w:bookmarkStart w:id="0" w:name="_Toc13757121"/>
    </w:p>
    <w:p w14:paraId="7D054E4D" w14:textId="5CF9ABB8" w:rsidR="00C85251" w:rsidRPr="00A6412B" w:rsidRDefault="00F61C64" w:rsidP="00F61C64">
      <w:pPr>
        <w:pStyle w:val="Ttulo1"/>
        <w:rPr>
          <w:rFonts w:ascii="MV Boli" w:hAnsi="MV Boli" w:cs="MV Boli"/>
        </w:rPr>
      </w:pPr>
      <w:r w:rsidRPr="00A6412B">
        <w:rPr>
          <w:rFonts w:ascii="MV Boli" w:hAnsi="MV Boli" w:cs="MV Boli"/>
        </w:rPr>
        <w:t>l</w:t>
      </w:r>
      <w:r w:rsidRPr="00A6412B">
        <w:rPr>
          <w:rFonts w:ascii="MV Boli" w:hAnsi="MV Boli" w:cs="MV Boli"/>
        </w:rPr>
        <w:t>ista de elementos tipo inline en HTML</w:t>
      </w:r>
      <w:bookmarkEnd w:id="0"/>
    </w:p>
    <w:p w14:paraId="56D6E582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&lt;a</w:t>
      </w:r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etiqueta de enlace.</w:t>
      </w:r>
    </w:p>
    <w:p w14:paraId="0D2F91D5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</w:t>
      </w:r>
      <w:proofErr w:type="spellStart"/>
      <w:r w:rsidRPr="00A6412B">
        <w:rPr>
          <w:rFonts w:ascii="MV Boli" w:hAnsi="MV Boli" w:cs="MV Boli"/>
        </w:rPr>
        <w:t>code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para fragmentos de código.</w:t>
      </w:r>
    </w:p>
    <w:p w14:paraId="74FA578A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&lt;em</w:t>
      </w:r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Texto negrita.</w:t>
      </w:r>
    </w:p>
    <w:p w14:paraId="42FD4E0E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&lt;i</w:t>
      </w:r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etiqueta para cursiva.</w:t>
      </w:r>
    </w:p>
    <w:p w14:paraId="0AA851EC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</w:t>
      </w:r>
      <w:proofErr w:type="spellStart"/>
      <w:r w:rsidRPr="00A6412B">
        <w:rPr>
          <w:rFonts w:ascii="MV Boli" w:hAnsi="MV Boli" w:cs="MV Boli"/>
        </w:rPr>
        <w:t>img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para </w:t>
      </w:r>
      <w:proofErr w:type="spellStart"/>
      <w:r w:rsidRPr="00A6412B">
        <w:rPr>
          <w:rFonts w:ascii="MV Boli" w:hAnsi="MV Boli" w:cs="MV Boli"/>
        </w:rPr>
        <w:t>imagenes</w:t>
      </w:r>
      <w:proofErr w:type="spellEnd"/>
      <w:r w:rsidRPr="00A6412B">
        <w:rPr>
          <w:rFonts w:ascii="MV Boli" w:hAnsi="MV Boli" w:cs="MV Boli"/>
        </w:rPr>
        <w:t>.</w:t>
      </w:r>
    </w:p>
    <w:p w14:paraId="765B6E3F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&lt;input</w:t>
      </w:r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campos de formulario.</w:t>
      </w:r>
    </w:p>
    <w:p w14:paraId="2CA16AD6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</w:t>
      </w:r>
      <w:proofErr w:type="spellStart"/>
      <w:r w:rsidRPr="00A6412B">
        <w:rPr>
          <w:rFonts w:ascii="MV Boli" w:hAnsi="MV Boli" w:cs="MV Boli"/>
        </w:rPr>
        <w:t>span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fragmentes de contenido.</w:t>
      </w:r>
    </w:p>
    <w:p w14:paraId="478C68A3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</w:t>
      </w:r>
      <w:proofErr w:type="spellStart"/>
      <w:r w:rsidRPr="00A6412B">
        <w:rPr>
          <w:rFonts w:ascii="MV Boli" w:hAnsi="MV Boli" w:cs="MV Boli"/>
        </w:rPr>
        <w:t>strong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texto fuerte.</w:t>
      </w:r>
    </w:p>
    <w:p w14:paraId="70970755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&lt;sub</w:t>
      </w:r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para texto subíndice.</w:t>
      </w:r>
    </w:p>
    <w:p w14:paraId="6D014B13" w14:textId="77777777" w:rsidR="00F61C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</w:t>
      </w:r>
      <w:proofErr w:type="spellStart"/>
      <w:r w:rsidRPr="00A6412B">
        <w:rPr>
          <w:rFonts w:ascii="MV Boli" w:hAnsi="MV Boli" w:cs="MV Boli"/>
        </w:rPr>
        <w:t>sup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texto superíndice.</w:t>
      </w:r>
    </w:p>
    <w:p w14:paraId="12DEA60F" w14:textId="78D75FD7" w:rsidR="00D92464" w:rsidRPr="00A6412B" w:rsidRDefault="00F61C64" w:rsidP="00F61C64">
      <w:pPr>
        <w:pStyle w:val="Prrafodelista"/>
        <w:numPr>
          <w:ilvl w:val="0"/>
          <w:numId w:val="16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&lt;u</w:t>
      </w:r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para subrayar texto.</w:t>
      </w:r>
    </w:p>
    <w:p w14:paraId="7984BC6E" w14:textId="653BDC8D" w:rsidR="00F61C64" w:rsidRPr="00A6412B" w:rsidRDefault="00F61C64" w:rsidP="00F61C64">
      <w:pPr>
        <w:ind w:left="360"/>
        <w:rPr>
          <w:rFonts w:ascii="MV Boli" w:hAnsi="MV Boli" w:cs="MV Boli"/>
        </w:rPr>
      </w:pPr>
    </w:p>
    <w:p w14:paraId="55B5C439" w14:textId="76FA6B1D" w:rsidR="00F61C64" w:rsidRPr="00A6412B" w:rsidRDefault="00F61C64" w:rsidP="00F61C64">
      <w:pPr>
        <w:pStyle w:val="Ttulo1"/>
        <w:rPr>
          <w:rFonts w:ascii="MV Boli" w:hAnsi="MV Boli" w:cs="MV Boli"/>
        </w:rPr>
      </w:pPr>
      <w:r w:rsidRPr="00A6412B">
        <w:rPr>
          <w:rFonts w:ascii="MV Boli" w:hAnsi="MV Boli" w:cs="MV Boli"/>
        </w:rPr>
        <w:t xml:space="preserve">lista de elementos tipo </w:t>
      </w:r>
      <w:r w:rsidRPr="00A6412B">
        <w:rPr>
          <w:rFonts w:ascii="MV Boli" w:hAnsi="MV Boli" w:cs="MV Boli"/>
        </w:rPr>
        <w:t>block</w:t>
      </w:r>
      <w:r w:rsidRPr="00A6412B">
        <w:rPr>
          <w:rFonts w:ascii="MV Boli" w:hAnsi="MV Boli" w:cs="MV Boli"/>
        </w:rPr>
        <w:t xml:space="preserve"> en HTML</w:t>
      </w:r>
    </w:p>
    <w:p w14:paraId="1B85C1B4" w14:textId="77777777" w:rsidR="00F61C64" w:rsidRPr="00A6412B" w:rsidRDefault="00F61C64" w:rsidP="00F61C64">
      <w:pPr>
        <w:pStyle w:val="Prrafodelista"/>
        <w:numPr>
          <w:ilvl w:val="0"/>
          <w:numId w:val="17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</w:t>
      </w:r>
      <w:proofErr w:type="spellStart"/>
      <w:r w:rsidRPr="00A6412B">
        <w:rPr>
          <w:rFonts w:ascii="MV Boli" w:hAnsi="MV Boli" w:cs="MV Boli"/>
        </w:rPr>
        <w:t>div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elemento contenedor.</w:t>
      </w:r>
    </w:p>
    <w:p w14:paraId="7564E9EF" w14:textId="77777777" w:rsidR="00F61C64" w:rsidRPr="00A6412B" w:rsidRDefault="00F61C64" w:rsidP="00F61C64">
      <w:pPr>
        <w:pStyle w:val="Prrafodelista"/>
        <w:numPr>
          <w:ilvl w:val="0"/>
          <w:numId w:val="17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&lt;p&gt;, &lt;h1&gt;, &lt;h2&gt;, &lt;h3&gt;, &lt;h4&gt;, &lt;h5&gt;, &lt;h6</w:t>
      </w:r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párrafos y textos encabezados.</w:t>
      </w:r>
    </w:p>
    <w:p w14:paraId="3B6F63F8" w14:textId="77777777" w:rsidR="00F61C64" w:rsidRPr="00A6412B" w:rsidRDefault="00F61C64" w:rsidP="00F61C64">
      <w:pPr>
        <w:pStyle w:val="Prrafodelista"/>
        <w:numPr>
          <w:ilvl w:val="0"/>
          <w:numId w:val="17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</w:t>
      </w:r>
      <w:proofErr w:type="spellStart"/>
      <w:r w:rsidRPr="00A6412B">
        <w:rPr>
          <w:rFonts w:ascii="MV Boli" w:hAnsi="MV Boli" w:cs="MV Boli"/>
        </w:rPr>
        <w:t>ul</w:t>
      </w:r>
      <w:proofErr w:type="spellEnd"/>
      <w:r w:rsidRPr="00A6412B">
        <w:rPr>
          <w:rFonts w:ascii="MV Boli" w:hAnsi="MV Boli" w:cs="MV Boli"/>
        </w:rPr>
        <w:t>&gt;, &lt;</w:t>
      </w:r>
      <w:proofErr w:type="spellStart"/>
      <w:r w:rsidRPr="00A6412B">
        <w:rPr>
          <w:rFonts w:ascii="MV Boli" w:hAnsi="MV Boli" w:cs="MV Boli"/>
        </w:rPr>
        <w:t>ol</w:t>
      </w:r>
      <w:proofErr w:type="spellEnd"/>
      <w:r w:rsidRPr="00A6412B">
        <w:rPr>
          <w:rFonts w:ascii="MV Boli" w:hAnsi="MV Boli" w:cs="MV Boli"/>
        </w:rPr>
        <w:t>&gt;, &lt;</w:t>
      </w:r>
      <w:proofErr w:type="spellStart"/>
      <w:r w:rsidRPr="00A6412B">
        <w:rPr>
          <w:rFonts w:ascii="MV Boli" w:hAnsi="MV Boli" w:cs="MV Boli"/>
        </w:rPr>
        <w:t>li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los elementos de lista.</w:t>
      </w:r>
    </w:p>
    <w:p w14:paraId="3B5AFB88" w14:textId="77777777" w:rsidR="00F61C64" w:rsidRPr="00A6412B" w:rsidRDefault="00F61C64" w:rsidP="00F61C64">
      <w:pPr>
        <w:pStyle w:val="Prrafodelista"/>
        <w:numPr>
          <w:ilvl w:val="0"/>
          <w:numId w:val="17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t>&lt;table&gt;, &lt;</w:t>
      </w:r>
      <w:proofErr w:type="spellStart"/>
      <w:r w:rsidRPr="00A6412B">
        <w:rPr>
          <w:rFonts w:ascii="MV Boli" w:hAnsi="MV Boli" w:cs="MV Boli"/>
        </w:rPr>
        <w:t>tr</w:t>
      </w:r>
      <w:proofErr w:type="spellEnd"/>
      <w:r w:rsidRPr="00A6412B">
        <w:rPr>
          <w:rFonts w:ascii="MV Boli" w:hAnsi="MV Boli" w:cs="MV Boli"/>
        </w:rPr>
        <w:t>&gt;, &lt;</w:t>
      </w:r>
      <w:proofErr w:type="spellStart"/>
      <w:r w:rsidRPr="00A6412B">
        <w:rPr>
          <w:rFonts w:ascii="MV Boli" w:hAnsi="MV Boli" w:cs="MV Boli"/>
        </w:rPr>
        <w:t>td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elementos de tabla.</w:t>
      </w:r>
    </w:p>
    <w:p w14:paraId="1BE74F6B" w14:textId="48C629D0" w:rsidR="00E930ED" w:rsidRPr="00A6412B" w:rsidRDefault="00F61C64" w:rsidP="00F61C64">
      <w:pPr>
        <w:pStyle w:val="Prrafodelista"/>
        <w:numPr>
          <w:ilvl w:val="0"/>
          <w:numId w:val="17"/>
        </w:numPr>
        <w:rPr>
          <w:rFonts w:ascii="MV Boli" w:hAnsi="MV Boli" w:cs="MV Boli"/>
        </w:rPr>
      </w:pPr>
      <w:r w:rsidRPr="00A6412B">
        <w:rPr>
          <w:rFonts w:ascii="MV Boli" w:hAnsi="MV Boli" w:cs="MV Boli"/>
        </w:rPr>
        <w:lastRenderedPageBreak/>
        <w:t>&lt;dl&gt;, &lt;</w:t>
      </w:r>
      <w:proofErr w:type="spellStart"/>
      <w:r w:rsidRPr="00A6412B">
        <w:rPr>
          <w:rFonts w:ascii="MV Boli" w:hAnsi="MV Boli" w:cs="MV Boli"/>
        </w:rPr>
        <w:t>dd</w:t>
      </w:r>
      <w:proofErr w:type="spellEnd"/>
      <w:r w:rsidRPr="00A6412B">
        <w:rPr>
          <w:rFonts w:ascii="MV Boli" w:hAnsi="MV Boli" w:cs="MV Boli"/>
        </w:rPr>
        <w:t>&gt;, &lt;</w:t>
      </w:r>
      <w:proofErr w:type="spellStart"/>
      <w:r w:rsidRPr="00A6412B">
        <w:rPr>
          <w:rFonts w:ascii="MV Boli" w:hAnsi="MV Boli" w:cs="MV Boli"/>
        </w:rPr>
        <w:t>dt</w:t>
      </w:r>
      <w:proofErr w:type="spellEnd"/>
      <w:proofErr w:type="gramStart"/>
      <w:r w:rsidRPr="00A6412B">
        <w:rPr>
          <w:rFonts w:ascii="MV Boli" w:hAnsi="MV Boli" w:cs="MV Boli"/>
        </w:rPr>
        <w:t>&gt;.-</w:t>
      </w:r>
      <w:proofErr w:type="gramEnd"/>
      <w:r w:rsidRPr="00A6412B">
        <w:rPr>
          <w:rFonts w:ascii="MV Boli" w:hAnsi="MV Boli" w:cs="MV Boli"/>
        </w:rPr>
        <w:t xml:space="preserve"> los elementos de definiciones.</w:t>
      </w:r>
    </w:p>
    <w:p w14:paraId="7310BA87" w14:textId="0768DD7A" w:rsidR="00873804" w:rsidRPr="00A6412B" w:rsidRDefault="00873804" w:rsidP="00F61C64">
      <w:pPr>
        <w:rPr>
          <w:rFonts w:ascii="MV Boli" w:eastAsiaTheme="majorEastAsia" w:hAnsi="MV Boli" w:cs="MV Boli"/>
          <w:color w:val="2F5496" w:themeColor="accent1" w:themeShade="BF"/>
        </w:rPr>
      </w:pPr>
    </w:p>
    <w:sectPr w:rsidR="00873804" w:rsidRPr="00A6412B" w:rsidSect="00E65EE1">
      <w:footerReference w:type="default" r:id="rId12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7489B" w14:textId="77777777" w:rsidR="00BF603C" w:rsidRDefault="00BF603C" w:rsidP="00706D60">
      <w:r>
        <w:separator/>
      </w:r>
    </w:p>
  </w:endnote>
  <w:endnote w:type="continuationSeparator" w:id="0">
    <w:p w14:paraId="55236A43" w14:textId="77777777" w:rsidR="00BF603C" w:rsidRDefault="00BF603C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436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8E9124" w14:textId="77777777" w:rsidR="00E653C0" w:rsidRPr="004C5D9F" w:rsidRDefault="00E653C0" w:rsidP="00706D60">
        <w:pPr>
          <w:pStyle w:val="Piedepgina"/>
        </w:pPr>
        <w:r w:rsidRPr="004C5D9F">
          <w:rPr>
            <w:lang w:bidi="es-ES"/>
          </w:rPr>
          <w:fldChar w:fldCharType="begin"/>
        </w:r>
        <w:r w:rsidRPr="004C5D9F">
          <w:rPr>
            <w:lang w:bidi="es-ES"/>
          </w:rPr>
          <w:instrText xml:space="preserve"> PAGE   \* MERGEFORMAT </w:instrText>
        </w:r>
        <w:r w:rsidRPr="004C5D9F">
          <w:rPr>
            <w:lang w:bidi="es-ES"/>
          </w:rPr>
          <w:fldChar w:fldCharType="separate"/>
        </w:r>
        <w:r w:rsidR="008D5A54" w:rsidRPr="004C5D9F">
          <w:rPr>
            <w:noProof/>
            <w:lang w:bidi="es-ES"/>
          </w:rPr>
          <w:t>7</w:t>
        </w:r>
        <w:r w:rsidRPr="004C5D9F">
          <w:rPr>
            <w:noProof/>
            <w:lang w:bidi="es-ES"/>
          </w:rPr>
          <w:fldChar w:fldCharType="end"/>
        </w:r>
      </w:p>
    </w:sdtContent>
  </w:sdt>
  <w:p w14:paraId="6562E4A6" w14:textId="77777777" w:rsidR="00E653C0" w:rsidRPr="004C5D9F" w:rsidRDefault="00E653C0" w:rsidP="00706D6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05E244" w14:textId="77777777" w:rsidR="00BF603C" w:rsidRDefault="00BF603C" w:rsidP="00706D60">
      <w:r>
        <w:separator/>
      </w:r>
    </w:p>
  </w:footnote>
  <w:footnote w:type="continuationSeparator" w:id="0">
    <w:p w14:paraId="4CEE4E49" w14:textId="77777777" w:rsidR="00BF603C" w:rsidRDefault="00BF603C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E46BA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7E144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B94F24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64A1F4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49641A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CEEB3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AF899C4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24467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E2441F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426B4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0A2C39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E9C6C0E"/>
    <w:multiLevelType w:val="hybridMultilevel"/>
    <w:tmpl w:val="282C71EA"/>
    <w:lvl w:ilvl="0" w:tplc="AA5AB3FC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D757E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5" w15:restartNumberingAfterBreak="0">
    <w:nsid w:val="5CD1115C"/>
    <w:multiLevelType w:val="hybridMultilevel"/>
    <w:tmpl w:val="7772F568"/>
    <w:lvl w:ilvl="0" w:tplc="AA5AB3FC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9"/>
  </w:num>
  <w:num w:numId="4">
    <w:abstractNumId w:val="13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C64"/>
    <w:rsid w:val="00020FC9"/>
    <w:rsid w:val="000411DF"/>
    <w:rsid w:val="0008174B"/>
    <w:rsid w:val="000A20BE"/>
    <w:rsid w:val="000B5E2F"/>
    <w:rsid w:val="000F5946"/>
    <w:rsid w:val="00136DDD"/>
    <w:rsid w:val="00165112"/>
    <w:rsid w:val="00184A71"/>
    <w:rsid w:val="001A0417"/>
    <w:rsid w:val="001A70F2"/>
    <w:rsid w:val="0022046C"/>
    <w:rsid w:val="002437EF"/>
    <w:rsid w:val="002974C8"/>
    <w:rsid w:val="002B5D98"/>
    <w:rsid w:val="002C5772"/>
    <w:rsid w:val="002D1FBD"/>
    <w:rsid w:val="003161E7"/>
    <w:rsid w:val="0039011A"/>
    <w:rsid w:val="004059BF"/>
    <w:rsid w:val="00416074"/>
    <w:rsid w:val="00444828"/>
    <w:rsid w:val="00497899"/>
    <w:rsid w:val="004C5D9F"/>
    <w:rsid w:val="004F392D"/>
    <w:rsid w:val="00542F7A"/>
    <w:rsid w:val="00567094"/>
    <w:rsid w:val="00576B76"/>
    <w:rsid w:val="00586D8C"/>
    <w:rsid w:val="006512AE"/>
    <w:rsid w:val="006778E3"/>
    <w:rsid w:val="006B6867"/>
    <w:rsid w:val="006D3FD3"/>
    <w:rsid w:val="00706D60"/>
    <w:rsid w:val="00710767"/>
    <w:rsid w:val="0073372F"/>
    <w:rsid w:val="007E363C"/>
    <w:rsid w:val="008327CF"/>
    <w:rsid w:val="00873804"/>
    <w:rsid w:val="00875493"/>
    <w:rsid w:val="008B678D"/>
    <w:rsid w:val="008D5A54"/>
    <w:rsid w:val="008E4CD9"/>
    <w:rsid w:val="008E68A6"/>
    <w:rsid w:val="008F5CEE"/>
    <w:rsid w:val="0096777A"/>
    <w:rsid w:val="0097024E"/>
    <w:rsid w:val="00974552"/>
    <w:rsid w:val="00983D17"/>
    <w:rsid w:val="009B24E6"/>
    <w:rsid w:val="009B658F"/>
    <w:rsid w:val="009C36C5"/>
    <w:rsid w:val="00A518CA"/>
    <w:rsid w:val="00A6412B"/>
    <w:rsid w:val="00B73C61"/>
    <w:rsid w:val="00B9702E"/>
    <w:rsid w:val="00BA4112"/>
    <w:rsid w:val="00BF603C"/>
    <w:rsid w:val="00C47447"/>
    <w:rsid w:val="00C6701C"/>
    <w:rsid w:val="00C7287A"/>
    <w:rsid w:val="00C85251"/>
    <w:rsid w:val="00CA722F"/>
    <w:rsid w:val="00CC691B"/>
    <w:rsid w:val="00D25B00"/>
    <w:rsid w:val="00D26120"/>
    <w:rsid w:val="00D92464"/>
    <w:rsid w:val="00DA25BD"/>
    <w:rsid w:val="00DA6894"/>
    <w:rsid w:val="00DC487D"/>
    <w:rsid w:val="00E14E9A"/>
    <w:rsid w:val="00E235E0"/>
    <w:rsid w:val="00E4321D"/>
    <w:rsid w:val="00E541C4"/>
    <w:rsid w:val="00E55C29"/>
    <w:rsid w:val="00E653C0"/>
    <w:rsid w:val="00E65EE1"/>
    <w:rsid w:val="00E930ED"/>
    <w:rsid w:val="00E96235"/>
    <w:rsid w:val="00EB318B"/>
    <w:rsid w:val="00EC4394"/>
    <w:rsid w:val="00EF5C5C"/>
    <w:rsid w:val="00F01492"/>
    <w:rsid w:val="00F421C1"/>
    <w:rsid w:val="00F43844"/>
    <w:rsid w:val="00F5245D"/>
    <w:rsid w:val="00F61C64"/>
    <w:rsid w:val="00F8576E"/>
    <w:rsid w:val="00F915BD"/>
    <w:rsid w:val="00F96C55"/>
    <w:rsid w:val="00FC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70C6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E9A"/>
    <w:pPr>
      <w:jc w:val="both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E14E9A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E14E9A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E14E9A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E14E9A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14E9A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14E9A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14E9A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14E9A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14E9A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14E9A"/>
    <w:rPr>
      <w:rFonts w:ascii="Calibri" w:hAnsi="Calibri" w:cs="Calibri"/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E14E9A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TDC">
    <w:name w:val="TOC Heading"/>
    <w:basedOn w:val="Ttulo1"/>
    <w:next w:val="Normal"/>
    <w:uiPriority w:val="39"/>
    <w:unhideWhenUsed/>
    <w:qFormat/>
    <w:rsid w:val="00E14E9A"/>
    <w:pPr>
      <w:jc w:val="center"/>
      <w:outlineLvl w:val="9"/>
    </w:pPr>
  </w:style>
  <w:style w:type="paragraph" w:styleId="TDC1">
    <w:name w:val="toc 1"/>
    <w:basedOn w:val="Normal"/>
    <w:next w:val="Normal"/>
    <w:autoRedefine/>
    <w:uiPriority w:val="39"/>
    <w:rsid w:val="00E14E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4E9A"/>
    <w:rPr>
      <w:rFonts w:ascii="Calibri" w:hAnsi="Calibri" w:cs="Calibri"/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4E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E9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1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E14E9A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rsid w:val="00E14E9A"/>
    <w:pPr>
      <w:spacing w:after="100"/>
      <w:ind w:left="220"/>
    </w:pPr>
  </w:style>
  <w:style w:type="paragraph" w:styleId="Prrafodelista">
    <w:name w:val="List Paragraph"/>
    <w:basedOn w:val="Normal"/>
    <w:uiPriority w:val="34"/>
    <w:semiHidden/>
    <w:qFormat/>
    <w:rsid w:val="00E14E9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rsid w:val="00E14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14E9A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E14E9A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4E9A"/>
    <w:rPr>
      <w:rFonts w:ascii="Calibri" w:hAnsi="Calibri" w:cs="Calibri"/>
    </w:rPr>
  </w:style>
  <w:style w:type="paragraph" w:styleId="Listaconvietas">
    <w:name w:val="List Bullet"/>
    <w:basedOn w:val="Normal"/>
    <w:uiPriority w:val="99"/>
    <w:rsid w:val="00E14E9A"/>
    <w:pPr>
      <w:numPr>
        <w:numId w:val="3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E14E9A"/>
    <w:pPr>
      <w:jc w:val="center"/>
    </w:pPr>
  </w:style>
  <w:style w:type="character" w:customStyle="1" w:styleId="SubttuloCar">
    <w:name w:val="Subtítulo Car"/>
    <w:basedOn w:val="Fuentedeprrafopredeter"/>
    <w:link w:val="Subttulo"/>
    <w:uiPriority w:val="11"/>
    <w:rsid w:val="00E14E9A"/>
    <w:rPr>
      <w:rFonts w:ascii="Calibri" w:hAnsi="Calibri" w:cs="Calibri"/>
    </w:rPr>
  </w:style>
  <w:style w:type="paragraph" w:styleId="Ttulo">
    <w:name w:val="Title"/>
    <w:basedOn w:val="Normal"/>
    <w:next w:val="Normal"/>
    <w:link w:val="TtuloCar"/>
    <w:uiPriority w:val="10"/>
    <w:qFormat/>
    <w:rsid w:val="00E14E9A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4E9A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cionar">
    <w:name w:val="Mention"/>
    <w:basedOn w:val="Fuentedeprrafopredeter"/>
    <w:uiPriority w:val="99"/>
    <w:semiHidden/>
    <w:unhideWhenUsed/>
    <w:rsid w:val="00E14E9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14E9A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E14E9A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E14E9A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14E9A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14E9A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14E9A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E14E9A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14E9A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14E9A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14E9A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14E9A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E14E9A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14E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14E9A"/>
    <w:rPr>
      <w:rFonts w:ascii="Consolas" w:hAnsi="Consolas" w:cs="Calibri"/>
      <w:sz w:val="20"/>
      <w:szCs w:val="20"/>
    </w:rPr>
  </w:style>
  <w:style w:type="paragraph" w:styleId="TDC3">
    <w:name w:val="toc 3"/>
    <w:basedOn w:val="Normal"/>
    <w:next w:val="Normal"/>
    <w:autoRedefine/>
    <w:uiPriority w:val="39"/>
    <w:semiHidden/>
    <w:rsid w:val="00E14E9A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rsid w:val="00E14E9A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rsid w:val="00E14E9A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rsid w:val="00E14E9A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rsid w:val="00E14E9A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rsid w:val="00E14E9A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rsid w:val="00E14E9A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/>
    <w:qFormat/>
    <w:rsid w:val="00E14E9A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14E9A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14E9A"/>
  </w:style>
  <w:style w:type="character" w:styleId="Ttulodellibro">
    <w:name w:val="Book Title"/>
    <w:basedOn w:val="Fuentedeprrafopredeter"/>
    <w:uiPriority w:val="33"/>
    <w:semiHidden/>
    <w:qFormat/>
    <w:rsid w:val="00E14E9A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E14E9A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14E9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14E9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14E9A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14E9A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14E9A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14E9A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14E9A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14E9A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14E9A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14E9A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14E9A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14E9A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14E9A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14E9A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14E9A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14E9A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14E9A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14E9A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14E9A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14E9A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14E9A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14E9A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14E9A"/>
    <w:pPr>
      <w:numPr>
        <w:numId w:val="14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14E9A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14E9A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E14E9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14E9A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14E9A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14E9A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14E9A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14E9A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E14E9A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14E9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14E9A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qFormat/>
    <w:rsid w:val="00E14E9A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14E9A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14E9A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14E9A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14E9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14E9A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14E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14E9A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14E9A"/>
    <w:rPr>
      <w:rFonts w:ascii="Calibri" w:hAnsi="Calibri" w:cs="Calibri"/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rsid w:val="00E14E9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14E9A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14E9A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14E9A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4E9A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4E9A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4E9A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4E9A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4E9A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4E9A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4E9A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14E9A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qFormat/>
    <w:rsid w:val="00E14E9A"/>
    <w:pPr>
      <w:spacing w:after="0" w:line="240" w:lineRule="auto"/>
      <w:jc w:val="both"/>
    </w:pPr>
    <w:rPr>
      <w:rFonts w:ascii="Calibri" w:hAnsi="Calibri" w:cs="Calibri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E14E9A"/>
  </w:style>
  <w:style w:type="character" w:customStyle="1" w:styleId="FechaCar">
    <w:name w:val="Fecha Car"/>
    <w:basedOn w:val="Fuentedeprrafopredeter"/>
    <w:link w:val="Fecha"/>
    <w:uiPriority w:val="99"/>
    <w:semiHidden/>
    <w:rsid w:val="00E14E9A"/>
    <w:rPr>
      <w:rFonts w:ascii="Calibri" w:hAnsi="Calibri" w:cs="Calibri"/>
    </w:rPr>
  </w:style>
  <w:style w:type="character" w:styleId="Referenciaintensa">
    <w:name w:val="Intense Reference"/>
    <w:basedOn w:val="Fuentedeprrafopredeter"/>
    <w:uiPriority w:val="32"/>
    <w:semiHidden/>
    <w:qFormat/>
    <w:rsid w:val="00E14E9A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14E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14E9A"/>
    <w:rPr>
      <w:rFonts w:ascii="Calibri" w:hAnsi="Calibri" w:cs="Calibri"/>
      <w:i/>
      <w:iCs/>
      <w:color w:val="4472C4" w:themeColor="accent1"/>
    </w:rPr>
  </w:style>
  <w:style w:type="character" w:styleId="nfasisintenso">
    <w:name w:val="Intense Emphasis"/>
    <w:basedOn w:val="Fuentedeprrafopredeter"/>
    <w:uiPriority w:val="21"/>
    <w:semiHidden/>
    <w:qFormat/>
    <w:rsid w:val="00E14E9A"/>
    <w:rPr>
      <w:rFonts w:ascii="Calibri" w:hAnsi="Calibri" w:cs="Calibri"/>
      <w:i/>
      <w:iCs/>
      <w:color w:val="4472C4" w:themeColor="accent1"/>
    </w:rPr>
  </w:style>
  <w:style w:type="character" w:styleId="Hipervnculointeligente">
    <w:name w:val="Smart Hyperlink"/>
    <w:basedOn w:val="Fuentedeprrafopredeter"/>
    <w:uiPriority w:val="99"/>
    <w:semiHidden/>
    <w:unhideWhenUsed/>
    <w:rsid w:val="00E14E9A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E14E9A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14E9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14E9A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14E9A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14E9A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14E9A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14E9A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14E9A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14E9A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14E9A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14E9A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14E9A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14E9A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14E9A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14E9A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14E9A"/>
    <w:pPr>
      <w:spacing w:after="1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14E9A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E14E9A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14E9A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14E9A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14E9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14E9A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14E9A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14E9A"/>
  </w:style>
  <w:style w:type="character" w:customStyle="1" w:styleId="SaludoCar">
    <w:name w:val="Saludo Car"/>
    <w:basedOn w:val="Fuentedeprrafopredeter"/>
    <w:link w:val="Saludo"/>
    <w:uiPriority w:val="99"/>
    <w:semiHidden/>
    <w:rsid w:val="00E14E9A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E14E9A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14E9A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14E9A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14E9A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14E9A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14E9A"/>
    <w:pPr>
      <w:spacing w:after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14E9A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14E9A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14E9A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14E9A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14E9A"/>
    <w:rPr>
      <w:rFonts w:ascii="Calibri Light" w:eastAsiaTheme="majorEastAsia" w:hAnsi="Calibri Light" w:cs="Calibri Light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14E9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14E9A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14E9A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14E9A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E14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14E9A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14E9A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14E9A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14E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14E9A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14E9A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14E9A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14E9A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14E9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14E9A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14E9A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E14E9A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14E9A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14E9A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14E9A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14E9A"/>
    <w:rPr>
      <w:rFonts w:ascii="Calibri" w:hAnsi="Calibri" w:cs="Calibri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14E9A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14E9A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14E9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yel\AppData\Roaming\Microsoft\Templates\Libro%20blanc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80EE8D-8EF1-4D49-B8FD-BD2B12DD4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Libro blanco</Template>
  <TotalTime>0</TotalTime>
  <Pages>1</Pages>
  <Words>106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2020-06-03T01:57:00Z</dcterms:created>
  <dcterms:modified xsi:type="dcterms:W3CDTF">2020-06-03T02:09:00Z</dcterms:modified>
</cp:coreProperties>
</file>